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489E3" w14:textId="58705165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b/>
          <w:bCs/>
          <w:sz w:val="24"/>
          <w:szCs w:val="24"/>
        </w:rPr>
        <w:t>TO:</w:t>
      </w:r>
      <w:r w:rsidRPr="0082092F">
        <w:rPr>
          <w:rFonts w:ascii="Cambria" w:eastAsia="Times New Roman" w:hAnsi="Cambria" w:cs="Times New Roman"/>
          <w:sz w:val="24"/>
          <w:szCs w:val="24"/>
        </w:rPr>
        <w:t xml:space="preserve"> </w:t>
      </w:r>
      <w:r w:rsidR="00B80917" w:rsidRPr="0082092F">
        <w:rPr>
          <w:rFonts w:ascii="Cambria" w:eastAsia="Times New Roman" w:hAnsi="Cambria" w:cs="Times New Roman"/>
          <w:sz w:val="24"/>
          <w:szCs w:val="24"/>
        </w:rPr>
        <w:t>Director</w:t>
      </w:r>
    </w:p>
    <w:p w14:paraId="2F30C895" w14:textId="1CC7EC91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b/>
          <w:bCs/>
          <w:sz w:val="24"/>
          <w:szCs w:val="24"/>
        </w:rPr>
        <w:t xml:space="preserve">FROM: </w:t>
      </w:r>
      <w:proofErr w:type="spellStart"/>
      <w:r w:rsidR="00B80917" w:rsidRPr="0082092F">
        <w:rPr>
          <w:rFonts w:ascii="Cambria" w:eastAsia="Times New Roman" w:hAnsi="Cambria" w:cs="Times New Roman"/>
          <w:sz w:val="24"/>
          <w:szCs w:val="24"/>
        </w:rPr>
        <w:t>Frostbyte</w:t>
      </w:r>
      <w:proofErr w:type="spellEnd"/>
      <w:r w:rsidR="00B80917" w:rsidRPr="0082092F">
        <w:rPr>
          <w:rFonts w:ascii="Cambria" w:eastAsia="Times New Roman" w:hAnsi="Cambria" w:cs="Times New Roman"/>
          <w:sz w:val="24"/>
          <w:szCs w:val="24"/>
        </w:rPr>
        <w:t xml:space="preserve"> Security</w:t>
      </w:r>
    </w:p>
    <w:p w14:paraId="147CE436" w14:textId="013223D6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b/>
          <w:bCs/>
          <w:sz w:val="24"/>
          <w:szCs w:val="24"/>
        </w:rPr>
        <w:t>DATE:</w:t>
      </w:r>
      <w:r w:rsidRPr="0082092F">
        <w:rPr>
          <w:rFonts w:ascii="Cambria" w:eastAsia="Times New Roman" w:hAnsi="Cambria" w:cs="Times New Roman"/>
          <w:sz w:val="24"/>
          <w:szCs w:val="24"/>
        </w:rPr>
        <w:t xml:space="preserve"> March 20, 202</w:t>
      </w:r>
      <w:r w:rsidR="00B80917" w:rsidRPr="0082092F">
        <w:rPr>
          <w:rFonts w:ascii="Cambria" w:eastAsia="Times New Roman" w:hAnsi="Cambria" w:cs="Times New Roman"/>
          <w:sz w:val="24"/>
          <w:szCs w:val="24"/>
        </w:rPr>
        <w:t>6</w:t>
      </w:r>
    </w:p>
    <w:p w14:paraId="2B138921" w14:textId="4B83B5FA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b/>
          <w:bCs/>
          <w:sz w:val="24"/>
          <w:szCs w:val="24"/>
        </w:rPr>
        <w:t>SUBJECT:</w:t>
      </w:r>
      <w:r w:rsidRPr="0082092F">
        <w:rPr>
          <w:rFonts w:ascii="Cambria" w:eastAsia="Times New Roman" w:hAnsi="Cambria" w:cs="Times New Roman"/>
          <w:sz w:val="24"/>
          <w:szCs w:val="24"/>
        </w:rPr>
        <w:t xml:space="preserve"> RE:</w:t>
      </w:r>
    </w:p>
    <w:p w14:paraId="41B79E59" w14:textId="04B557A5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sz w:val="24"/>
          <w:szCs w:val="24"/>
        </w:rPr>
        <w:t xml:space="preserve"> </w:t>
      </w:r>
    </w:p>
    <w:p w14:paraId="44CE3BE1" w14:textId="00F1F62F" w:rsidR="41A578EC" w:rsidRPr="0082092F" w:rsidRDefault="00B80917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sz w:val="24"/>
          <w:szCs w:val="24"/>
        </w:rPr>
        <w:t>Director,</w:t>
      </w:r>
    </w:p>
    <w:p w14:paraId="0D180AB1" w14:textId="561234CD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sz w:val="24"/>
          <w:szCs w:val="24"/>
        </w:rPr>
        <w:t xml:space="preserve"> </w:t>
      </w:r>
    </w:p>
    <w:p w14:paraId="0AFED1E7" w14:textId="522E5C19" w:rsidR="41A578EC" w:rsidRPr="00C537BC" w:rsidRDefault="00C537BC" w:rsidP="0D56C411">
      <w:pPr>
        <w:pStyle w:val="Heading1"/>
        <w:rPr>
          <w:rFonts w:ascii="Cambria" w:eastAsia="Times New Roman" w:hAnsi="Cambria" w:cs="Times New Roman"/>
          <w:color w:val="177C8C"/>
          <w:sz w:val="24"/>
          <w:szCs w:val="24"/>
        </w:rPr>
      </w:pPr>
      <w:r w:rsidRPr="00C537BC">
        <w:rPr>
          <w:rFonts w:ascii="Cambria" w:eastAsia="Times New Roman" w:hAnsi="Cambria" w:cs="Times New Roman"/>
          <w:color w:val="177C8C"/>
          <w:sz w:val="24"/>
          <w:szCs w:val="24"/>
        </w:rPr>
        <w:t>Executive Summary</w:t>
      </w:r>
    </w:p>
    <w:p w14:paraId="4EFC36A9" w14:textId="7397B6CA" w:rsidR="00C537BC" w:rsidRPr="00C537BC" w:rsidRDefault="00C537BC" w:rsidP="00C537BC">
      <w:pPr>
        <w:rPr>
          <w:rFonts w:ascii="Cambria" w:hAnsi="Cambria"/>
          <w:color w:val="177C8C"/>
          <w:sz w:val="24"/>
          <w:szCs w:val="24"/>
        </w:rPr>
      </w:pPr>
    </w:p>
    <w:p w14:paraId="61177D0D" w14:textId="4D6E0AE5" w:rsidR="00C537BC" w:rsidRPr="00C537BC" w:rsidRDefault="00C537BC" w:rsidP="00C537BC">
      <w:pPr>
        <w:pStyle w:val="Heading1"/>
        <w:rPr>
          <w:rFonts w:ascii="Cambria" w:eastAsia="Times New Roman" w:hAnsi="Cambria" w:cs="Times New Roman"/>
          <w:color w:val="177C8C"/>
          <w:sz w:val="24"/>
          <w:szCs w:val="24"/>
        </w:rPr>
      </w:pPr>
      <w:r w:rsidRPr="00C537BC">
        <w:rPr>
          <w:rFonts w:ascii="Cambria" w:eastAsia="Times New Roman" w:hAnsi="Cambria" w:cs="Times New Roman"/>
          <w:color w:val="177C8C"/>
          <w:sz w:val="24"/>
          <w:szCs w:val="24"/>
        </w:rPr>
        <w:t>Procedure</w:t>
      </w:r>
    </w:p>
    <w:p w14:paraId="0CF2C57A" w14:textId="7E33BEC0" w:rsidR="41A578EC" w:rsidRPr="00C537BC" w:rsidRDefault="41A578EC" w:rsidP="0D56C411">
      <w:pPr>
        <w:spacing w:line="276" w:lineRule="auto"/>
        <w:rPr>
          <w:rFonts w:ascii="Cambria" w:hAnsi="Cambria"/>
          <w:color w:val="177C8C"/>
          <w:sz w:val="24"/>
          <w:szCs w:val="24"/>
        </w:rPr>
      </w:pPr>
    </w:p>
    <w:p w14:paraId="67FE1440" w14:textId="7497F799" w:rsidR="41A578EC" w:rsidRPr="00C537BC" w:rsidRDefault="41A578EC" w:rsidP="00C537BC">
      <w:pPr>
        <w:pStyle w:val="Heading1"/>
        <w:rPr>
          <w:rFonts w:ascii="Cambria" w:eastAsia="Times New Roman" w:hAnsi="Cambria" w:cs="Times New Roman"/>
          <w:color w:val="177C8C"/>
          <w:sz w:val="24"/>
          <w:szCs w:val="24"/>
        </w:rPr>
      </w:pPr>
      <w:r w:rsidRPr="00C537BC">
        <w:rPr>
          <w:rFonts w:ascii="Cambria" w:eastAsia="Times New Roman" w:hAnsi="Cambria" w:cs="Times New Roman"/>
          <w:color w:val="177C8C"/>
          <w:sz w:val="24"/>
          <w:szCs w:val="24"/>
        </w:rPr>
        <w:t>Key Findings</w:t>
      </w:r>
    </w:p>
    <w:p w14:paraId="4F34F9AB" w14:textId="31E5D380" w:rsidR="00C537BC" w:rsidRPr="00C537BC" w:rsidRDefault="00C537BC" w:rsidP="00C537BC">
      <w:pPr>
        <w:rPr>
          <w:rFonts w:ascii="Cambria" w:hAnsi="Cambria"/>
          <w:color w:val="177C8C"/>
          <w:sz w:val="24"/>
          <w:szCs w:val="24"/>
        </w:rPr>
      </w:pPr>
    </w:p>
    <w:p w14:paraId="4824CFC1" w14:textId="20E4696B" w:rsidR="41A578EC" w:rsidRPr="00C537BC" w:rsidRDefault="41A578EC" w:rsidP="0D56C411">
      <w:pPr>
        <w:pStyle w:val="Heading1"/>
        <w:rPr>
          <w:rFonts w:ascii="Cambria" w:hAnsi="Cambria"/>
          <w:color w:val="177C8C"/>
          <w:sz w:val="24"/>
          <w:szCs w:val="24"/>
        </w:rPr>
      </w:pPr>
      <w:r w:rsidRPr="00C537BC">
        <w:rPr>
          <w:rFonts w:ascii="Cambria" w:eastAsia="Times New Roman" w:hAnsi="Cambria" w:cs="Times New Roman"/>
          <w:color w:val="177C8C"/>
          <w:sz w:val="24"/>
          <w:szCs w:val="24"/>
        </w:rPr>
        <w:t>Recommendations</w:t>
      </w:r>
    </w:p>
    <w:p w14:paraId="795C21EF" w14:textId="16577BC9" w:rsidR="41A578EC" w:rsidRPr="00C537BC" w:rsidRDefault="41A578EC" w:rsidP="0D56C411">
      <w:pPr>
        <w:spacing w:line="276" w:lineRule="auto"/>
        <w:rPr>
          <w:rFonts w:ascii="Cambria" w:hAnsi="Cambria"/>
          <w:color w:val="177C8C"/>
          <w:sz w:val="24"/>
          <w:szCs w:val="24"/>
        </w:rPr>
      </w:pPr>
    </w:p>
    <w:p w14:paraId="1C194D11" w14:textId="198CAE63" w:rsidR="41A578EC" w:rsidRPr="00C537BC" w:rsidRDefault="41A578EC" w:rsidP="0D56C411">
      <w:pPr>
        <w:pStyle w:val="Heading1"/>
        <w:rPr>
          <w:rFonts w:ascii="Cambria" w:hAnsi="Cambria"/>
          <w:color w:val="177C8C"/>
          <w:sz w:val="24"/>
          <w:szCs w:val="24"/>
        </w:rPr>
      </w:pPr>
      <w:r w:rsidRPr="00C537BC">
        <w:rPr>
          <w:rFonts w:ascii="Cambria" w:eastAsia="Times New Roman" w:hAnsi="Cambria" w:cs="Times New Roman"/>
          <w:color w:val="177C8C"/>
          <w:sz w:val="24"/>
          <w:szCs w:val="24"/>
        </w:rPr>
        <w:t>Conclusion</w:t>
      </w:r>
    </w:p>
    <w:p w14:paraId="69CF636E" w14:textId="5595AE66" w:rsidR="00B80917" w:rsidRPr="0082092F" w:rsidRDefault="00B80917" w:rsidP="0D56C411">
      <w:pPr>
        <w:spacing w:line="276" w:lineRule="auto"/>
        <w:rPr>
          <w:rFonts w:ascii="Cambria" w:eastAsia="Times New Roman" w:hAnsi="Cambria" w:cs="Times New Roman"/>
          <w:sz w:val="24"/>
          <w:szCs w:val="24"/>
        </w:rPr>
      </w:pPr>
      <w:r w:rsidRPr="0082092F">
        <w:rPr>
          <w:rFonts w:ascii="Cambria" w:eastAsia="Times New Roman" w:hAnsi="Cambria" w:cs="Times New Roman"/>
          <w:sz w:val="24"/>
          <w:szCs w:val="24"/>
        </w:rPr>
        <w:t>Thank you for letting us perform this service.</w:t>
      </w:r>
    </w:p>
    <w:p w14:paraId="7E940591" w14:textId="77777777" w:rsidR="00B80917" w:rsidRDefault="00B80917" w:rsidP="0D56C411">
      <w:pPr>
        <w:spacing w:line="276" w:lineRule="auto"/>
        <w:rPr>
          <w:rFonts w:ascii="Cambria" w:eastAsia="Times New Roman" w:hAnsi="Cambria" w:cs="Times New Roman"/>
          <w:sz w:val="24"/>
          <w:szCs w:val="24"/>
        </w:rPr>
      </w:pPr>
    </w:p>
    <w:p w14:paraId="04B1CF87" w14:textId="77777777" w:rsidR="00C537BC" w:rsidRPr="0082092F" w:rsidRDefault="00C537BC" w:rsidP="0D56C411">
      <w:pPr>
        <w:spacing w:line="276" w:lineRule="auto"/>
        <w:rPr>
          <w:rFonts w:ascii="Cambria" w:eastAsia="Times New Roman" w:hAnsi="Cambria" w:cs="Times New Roman"/>
          <w:sz w:val="24"/>
          <w:szCs w:val="24"/>
        </w:rPr>
      </w:pPr>
    </w:p>
    <w:p w14:paraId="1294471E" w14:textId="7D291D3E" w:rsidR="41A578EC" w:rsidRPr="0082092F" w:rsidRDefault="41A578EC" w:rsidP="0D56C411">
      <w:pPr>
        <w:spacing w:line="276" w:lineRule="auto"/>
        <w:rPr>
          <w:rFonts w:ascii="Cambria" w:hAnsi="Cambria"/>
        </w:rPr>
      </w:pPr>
      <w:r w:rsidRPr="0082092F">
        <w:rPr>
          <w:rFonts w:ascii="Cambria" w:eastAsia="Times New Roman" w:hAnsi="Cambria" w:cs="Times New Roman"/>
          <w:sz w:val="24"/>
          <w:szCs w:val="24"/>
        </w:rPr>
        <w:t>Sincerely,</w:t>
      </w:r>
    </w:p>
    <w:p w14:paraId="1422ECD5" w14:textId="2BFC4A35" w:rsidR="0D56C411" w:rsidRDefault="00B80917" w:rsidP="0D56C411">
      <w:pPr>
        <w:spacing w:after="0" w:line="276" w:lineRule="auto"/>
        <w:rPr>
          <w:rFonts w:ascii="Cambria" w:eastAsia="Times New Roman" w:hAnsi="Cambria" w:cs="Times New Roman"/>
          <w:sz w:val="24"/>
          <w:szCs w:val="24"/>
        </w:rPr>
      </w:pPr>
      <w:proofErr w:type="spellStart"/>
      <w:r w:rsidRPr="0082092F">
        <w:rPr>
          <w:rFonts w:ascii="Cambria" w:eastAsia="Times New Roman" w:hAnsi="Cambria" w:cs="Times New Roman"/>
          <w:sz w:val="24"/>
          <w:szCs w:val="24"/>
        </w:rPr>
        <w:t>Frostbyte</w:t>
      </w:r>
      <w:proofErr w:type="spellEnd"/>
      <w:r w:rsidRPr="0082092F">
        <w:rPr>
          <w:rFonts w:ascii="Cambria" w:eastAsia="Times New Roman" w:hAnsi="Cambria" w:cs="Times New Roman"/>
          <w:sz w:val="24"/>
          <w:szCs w:val="24"/>
        </w:rPr>
        <w:t xml:space="preserve"> Security</w:t>
      </w:r>
    </w:p>
    <w:p w14:paraId="42C97FD3" w14:textId="77777777" w:rsidR="00C537BC" w:rsidRPr="0082092F" w:rsidRDefault="00C537BC" w:rsidP="0D56C411">
      <w:pPr>
        <w:spacing w:after="0" w:line="276" w:lineRule="auto"/>
        <w:rPr>
          <w:rFonts w:ascii="Cambria" w:eastAsia="Times New Roman" w:hAnsi="Cambria" w:cs="Times New Roman"/>
          <w:sz w:val="24"/>
          <w:szCs w:val="24"/>
        </w:rPr>
      </w:pPr>
    </w:p>
    <w:sectPr w:rsidR="00C537BC" w:rsidRPr="0082092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BF72B" w14:textId="77777777" w:rsidR="00706989" w:rsidRDefault="00706989" w:rsidP="00C537BC">
      <w:pPr>
        <w:spacing w:after="0" w:line="240" w:lineRule="auto"/>
      </w:pPr>
      <w:r>
        <w:separator/>
      </w:r>
    </w:p>
  </w:endnote>
  <w:endnote w:type="continuationSeparator" w:id="0">
    <w:p w14:paraId="7BC661CE" w14:textId="77777777" w:rsidR="00706989" w:rsidRDefault="00706989" w:rsidP="00C53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951B" w14:textId="0328225D" w:rsidR="00C537BC" w:rsidRDefault="00C537BC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EDFD21" wp14:editId="6CFDF3FB">
          <wp:simplePos x="0" y="0"/>
          <wp:positionH relativeFrom="margin">
            <wp:posOffset>2406015</wp:posOffset>
          </wp:positionH>
          <wp:positionV relativeFrom="margin">
            <wp:posOffset>8034372</wp:posOffset>
          </wp:positionV>
          <wp:extent cx="1132205" cy="1132205"/>
          <wp:effectExtent l="0" t="0" r="0" b="0"/>
          <wp:wrapSquare wrapText="bothSides"/>
          <wp:docPr id="1928318657" name="Picture 1" descr="A logo of a snowflak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318657" name="Picture 1" descr="A logo of a snowflak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205" cy="1132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581BE" w14:textId="77777777" w:rsidR="00706989" w:rsidRDefault="00706989" w:rsidP="00C537BC">
      <w:pPr>
        <w:spacing w:after="0" w:line="240" w:lineRule="auto"/>
      </w:pPr>
      <w:r>
        <w:separator/>
      </w:r>
    </w:p>
  </w:footnote>
  <w:footnote w:type="continuationSeparator" w:id="0">
    <w:p w14:paraId="1191B239" w14:textId="77777777" w:rsidR="00706989" w:rsidRDefault="00706989" w:rsidP="00C537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2C"/>
    <w:rsid w:val="002A50DA"/>
    <w:rsid w:val="003A339C"/>
    <w:rsid w:val="006A01AF"/>
    <w:rsid w:val="00706989"/>
    <w:rsid w:val="00720D30"/>
    <w:rsid w:val="0082092F"/>
    <w:rsid w:val="008964F4"/>
    <w:rsid w:val="009F36E8"/>
    <w:rsid w:val="00A81797"/>
    <w:rsid w:val="00B10C2C"/>
    <w:rsid w:val="00B23626"/>
    <w:rsid w:val="00B80917"/>
    <w:rsid w:val="00BF5264"/>
    <w:rsid w:val="00C537BC"/>
    <w:rsid w:val="00E20AD8"/>
    <w:rsid w:val="021EB774"/>
    <w:rsid w:val="02B7205C"/>
    <w:rsid w:val="06E99D77"/>
    <w:rsid w:val="07DD9C17"/>
    <w:rsid w:val="0A04A8B2"/>
    <w:rsid w:val="0A4C2BE2"/>
    <w:rsid w:val="0BD3C7C1"/>
    <w:rsid w:val="0C1EB1D7"/>
    <w:rsid w:val="0D56C411"/>
    <w:rsid w:val="0F098769"/>
    <w:rsid w:val="0F116321"/>
    <w:rsid w:val="0FA400D8"/>
    <w:rsid w:val="123D0245"/>
    <w:rsid w:val="174C0EBB"/>
    <w:rsid w:val="1F4595F3"/>
    <w:rsid w:val="20F682AA"/>
    <w:rsid w:val="21365CB8"/>
    <w:rsid w:val="2197F744"/>
    <w:rsid w:val="2266919C"/>
    <w:rsid w:val="233540A2"/>
    <w:rsid w:val="27F75FB2"/>
    <w:rsid w:val="3007A8AA"/>
    <w:rsid w:val="33CB3310"/>
    <w:rsid w:val="346FAA63"/>
    <w:rsid w:val="3527A2B5"/>
    <w:rsid w:val="363294CC"/>
    <w:rsid w:val="388CCE2F"/>
    <w:rsid w:val="3A5F74F4"/>
    <w:rsid w:val="3B9876CC"/>
    <w:rsid w:val="3BBE2E80"/>
    <w:rsid w:val="3BFC61EE"/>
    <w:rsid w:val="3CF8A65C"/>
    <w:rsid w:val="3E49EAA9"/>
    <w:rsid w:val="3F75BF06"/>
    <w:rsid w:val="41A578EC"/>
    <w:rsid w:val="428F0058"/>
    <w:rsid w:val="43D95216"/>
    <w:rsid w:val="495001D7"/>
    <w:rsid w:val="4AAE9483"/>
    <w:rsid w:val="4AEBD238"/>
    <w:rsid w:val="4F34B077"/>
    <w:rsid w:val="4F619ED5"/>
    <w:rsid w:val="51211A5D"/>
    <w:rsid w:val="51A02658"/>
    <w:rsid w:val="551714B9"/>
    <w:rsid w:val="57F089A9"/>
    <w:rsid w:val="58B16959"/>
    <w:rsid w:val="5C5FFAB6"/>
    <w:rsid w:val="5D26A0FE"/>
    <w:rsid w:val="5FEE785E"/>
    <w:rsid w:val="6179250C"/>
    <w:rsid w:val="623F2342"/>
    <w:rsid w:val="6351822C"/>
    <w:rsid w:val="6567ADA9"/>
    <w:rsid w:val="65B2947A"/>
    <w:rsid w:val="68AE64C6"/>
    <w:rsid w:val="697B7608"/>
    <w:rsid w:val="6AEB84FA"/>
    <w:rsid w:val="6C551C6A"/>
    <w:rsid w:val="6D01668B"/>
    <w:rsid w:val="6E632A01"/>
    <w:rsid w:val="6F43E99C"/>
    <w:rsid w:val="740584BB"/>
    <w:rsid w:val="79792053"/>
    <w:rsid w:val="7DD41D8D"/>
    <w:rsid w:val="7FC55188"/>
    <w:rsid w:val="7FFD9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1680B"/>
  <w15:chartTrackingRefBased/>
  <w15:docId w15:val="{8301AEF6-1D49-4DD8-B664-5A21922A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53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7BC"/>
  </w:style>
  <w:style w:type="paragraph" w:styleId="Footer">
    <w:name w:val="footer"/>
    <w:basedOn w:val="Normal"/>
    <w:link w:val="FooterChar"/>
    <w:uiPriority w:val="99"/>
    <w:unhideWhenUsed/>
    <w:rsid w:val="00C53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heck\OneDrive\Documents\Custom%20Office%20Templates\Business%20Mem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469e4c-94e5-442b-931b-74c2ddb82f6f" xsi:nil="true"/>
    <lcf76f155ced4ddcb4097134ff3c332f xmlns="0242f3f4-1c7a-4e23-ae35-1a216c3925c3">
      <Terms xmlns="http://schemas.microsoft.com/office/infopath/2007/PartnerControls"/>
    </lcf76f155ced4ddcb4097134ff3c332f>
    <Comments xmlns="0242f3f4-1c7a-4e23-ae35-1a216c3925c3">[insert comments here]</Comment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2AD08000F439498C1D432D9DD3752B" ma:contentTypeVersion="18" ma:contentTypeDescription="Create a new document." ma:contentTypeScope="" ma:versionID="1acf3b1c07b5b32a296e6e5c0d31f871">
  <xsd:schema xmlns:xsd="http://www.w3.org/2001/XMLSchema" xmlns:xs="http://www.w3.org/2001/XMLSchema" xmlns:p="http://schemas.microsoft.com/office/2006/metadata/properties" xmlns:ns2="0242f3f4-1c7a-4e23-ae35-1a216c3925c3" xmlns:ns3="ba469e4c-94e5-442b-931b-74c2ddb82f6f" targetNamespace="http://schemas.microsoft.com/office/2006/metadata/properties" ma:root="true" ma:fieldsID="9ee81978108c799f1745d8f399e54c0d" ns2:_="" ns3:_="">
    <xsd:import namespace="0242f3f4-1c7a-4e23-ae35-1a216c3925c3"/>
    <xsd:import namespace="ba469e4c-94e5-442b-931b-74c2ddb82f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2f3f4-1c7a-4e23-ae35-1a216c3925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s" ma:index="20" nillable="true" ma:displayName="Comments" ma:default="[insert comments here]" ma:description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da40051-455f-48ac-bab4-8728f93ba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69e4c-94e5-442b-931b-74c2ddb82f6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2989c6a-bdbd-475b-a406-e76afa4c2cfb}" ma:internalName="TaxCatchAll" ma:showField="CatchAllData" ma:web="ba469e4c-94e5-442b-931b-74c2ddb82f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392B49-66D8-4B0E-A690-801958644AB1}">
  <ds:schemaRefs>
    <ds:schemaRef ds:uri="http://schemas.microsoft.com/office/2006/metadata/properties"/>
    <ds:schemaRef ds:uri="http://schemas.microsoft.com/office/infopath/2007/PartnerControls"/>
    <ds:schemaRef ds:uri="ba469e4c-94e5-442b-931b-74c2ddb82f6f"/>
    <ds:schemaRef ds:uri="0242f3f4-1c7a-4e23-ae35-1a216c3925c3"/>
  </ds:schemaRefs>
</ds:datastoreItem>
</file>

<file path=customXml/itemProps2.xml><?xml version="1.0" encoding="utf-8"?>
<ds:datastoreItem xmlns:ds="http://schemas.openxmlformats.org/officeDocument/2006/customXml" ds:itemID="{55D82564-3F05-4E3C-9A46-AEFD1A8213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127856-790D-4D3F-B864-78971EE6D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42f3f4-1c7a-4e23-ae35-1a216c3925c3"/>
    <ds:schemaRef ds:uri="ba469e4c-94e5-442b-931b-74c2ddb82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C:\Users\6heck\OneDrive\Documents\Custom Office Templates\Business Memo Template.dotx</Template>
  <TotalTime>11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Heckman</dc:creator>
  <cp:keywords/>
  <dc:description/>
  <cp:lastModifiedBy>Snare, Jessica C</cp:lastModifiedBy>
  <cp:revision>15</cp:revision>
  <dcterms:created xsi:type="dcterms:W3CDTF">2021-02-19T23:22:00Z</dcterms:created>
  <dcterms:modified xsi:type="dcterms:W3CDTF">2026-03-13T15:45:00Z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0x010100F72AD08000F439498C1D432D9DD3752B</vt:lpwstr>
  </property>
</Properties>
</file>